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000000" w14:paraId="44CA2EDD" w14:textId="77777777">
            <w:pPr>
              <w:pStyle w:val="KeinLeerraum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12A2964D-3EB4-4B1E-8949-A99CA3D19D26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KeinLeerraum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12A2964D-3EB4-4B1E-8949-A99CA3D19D26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KeinLeerraum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12A2964D-3EB4-4B1E-8949-A99CA3D19D26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KeinLeerraum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12A2964D-3EB4-4B1E-8949-A99CA3D19D26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KeinLeerraum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12A2964D-3EB4-4B1E-8949-A99CA3D19D26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KeinLeerraum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12A2964D-3EB4-4B1E-8949-A99CA3D19D26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KeinLeerraum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12A2964D-3EB4-4B1E-8949-A99CA3D19D26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KeinLeerraum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12A2964D-3EB4-4B1E-8949-A99CA3D19D26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KeinLeerraum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12A2964D-3EB4-4B1E-8949-A99CA3D19D26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KeinLeerraum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12A2964D-3EB4-4B1E-8949-A99CA3D19D26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KeinLeerraum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12A2964D-3EB4-4B1E-8949-A99CA3D19D26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KeinLeerraum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12A2964D-3EB4-4B1E-8949-A99CA3D19D26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KeinLeerraum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12A2964D-3EB4-4B1E-8949-A99CA3D19D26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KeinLeerraum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12A2964D-3EB4-4B1E-8949-A99CA3D19D26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12A2964D-3EB4-4B1E-8949-A99CA3D19D26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12A2964D-3EB4-4B1E-8949-A99CA3D19D26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KeinLeerraum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KeinLeerraum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KeinLeerraum"/>
      </w:pPr>
    </w:p>
    <w:tbl>
      <w:tblPr>
        <w:tblStyle w:val="Tabellenraster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12A2964D-3EB4-4B1E-8949-A99CA3D19D26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berschrift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berschrift1Zchn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12A2964D-3EB4-4B1E-8949-A99CA3D19D26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berschrift1"/>
                  <w:rPr>
                    <w:rStyle w:val="berschrift1Zchn"/>
                    <w:b/>
                  </w:rPr>
                </w:pPr>
                <w:proofErr w:type="spellStart"/>
                <w:r>
                  <w:rPr>
                    <w:rStyle w:val="berschrift1Zchn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berschrift1Zchn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12A2964D-3EB4-4B1E-8949-A99CA3D19D26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berschrift1"/>
                </w:pPr>
                <w:proofErr w:type="spellStart"/>
                <w:r w:rsidRPr="005C273C">
                  <w:rPr>
                    <w:rStyle w:val="berschrift1Zchn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12A2964D-3EB4-4B1E-8949-A99CA3D19D26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berschrift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12A2964D-3EB4-4B1E-8949-A99CA3D19D26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berschrift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12A2964D-3EB4-4B1E-8949-A99CA3D19D26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12A2964D-3EB4-4B1E-8949-A99CA3D19D26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12A2964D-3EB4-4B1E-8949-A99CA3D19D26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12A2964D-3EB4-4B1E-8949-A99CA3D19D26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12A2964D-3EB4-4B1E-8949-A99CA3D19D26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12A2964D-3EB4-4B1E-8949-A99CA3D19D26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12A2964D-3EB4-4B1E-8949-A99CA3D19D26}"/>
                <w:text/>
              </w:sdtPr>
              <w:sdtContent>
                <w:p w:rsidR="005C273C" w:rsidP="00DE7E82" w:rsidRDefault="001F12B5" w14:paraId="294C6EFB" w14:textId="77777777">
                  <w:pPr>
                    <w:pStyle w:val="KeinLeerraum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KeinLeerraum"/>
      </w:pPr>
    </w:p>
    <w:tbl>
      <w:tblPr>
        <w:tblStyle w:val="Tabellenraster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66"/>
        <w:gridCol w:w="2989"/>
        <w:gridCol w:w="897"/>
        <w:gridCol w:w="818"/>
        <w:gridCol w:w="1393"/>
        <w:gridCol w:w="734"/>
        <w:gridCol w:w="708"/>
        <w:gridCol w:w="1701"/>
      </w:tblGrid>
      <w:tr w:rsidRPr="00543913" w:rsidR="005C273C" w:rsidTr="00207B33" w14:paraId="38492872" w14:textId="77777777">
        <w:trPr>
          <w:cantSplit/>
          <w:trHeight w:val="546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ItemNo_Line_Lbl[1]" w:storeItemID="{12A2964D-3EB4-4B1E-8949-A99CA3D19D26}"/>
            <w:text/>
          </w:sdtPr>
          <w:sdtContent>
            <w:tc>
              <w:tcPr>
                <w:tcW w:w="966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6428E92A" w14:textId="77777777">
                <w:pPr>
                  <w:pStyle w:val="berschrift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Description_Line_Lbl[1]" w:storeItemID="{12A2964D-3EB4-4B1E-8949-A99CA3D19D26}"/>
            <w:text/>
          </w:sdtPr>
          <w:sdtContent>
            <w:tc>
              <w:tcPr>
                <w:tcW w:w="2989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1085D14B" w14:textId="77777777">
                <w:pPr>
                  <w:pStyle w:val="berschrift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Quantity_Line_Lbl[1]" w:storeItemID="{12A2964D-3EB4-4B1E-8949-A99CA3D19D26}"/>
            <w:text/>
          </w:sdtPr>
          <w:sdtContent>
            <w:tc>
              <w:tcPr>
                <w:tcW w:w="897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78BAE656" w14:textId="77777777">
                <w:pPr>
                  <w:pStyle w:val="berschrift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18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35236502" w14:textId="77777777">
            <w:pPr>
              <w:pStyle w:val="berschrift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UnitPrice_Lbl[1]" w:storeItemID="{12A2964D-3EB4-4B1E-8949-A99CA3D19D26}"/>
            <w:text/>
          </w:sdtPr>
          <w:sdtContent>
            <w:tc>
              <w:tcPr>
                <w:tcW w:w="1393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29E6C9A1" w14:textId="77777777">
                <w:pPr>
                  <w:pStyle w:val="berschrift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34" w:type="dxa"/>
            <w:tcBorders>
              <w:bottom w:val="single" w:color="auto" w:sz="4" w:space="0"/>
            </w:tcBorders>
            <w:vAlign w:val="bottom"/>
          </w:tcPr>
          <w:p w:rsidRPr="00543913" w:rsidR="005C273C" w:rsidP="00DB757F" w:rsidRDefault="005C273C" w14:paraId="15D1FF68" w14:textId="77777777">
            <w:pPr>
              <w:pStyle w:val="berschrift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VATPct_Line_Lbl[1]" w:storeItemID="{12A2964D-3EB4-4B1E-8949-A99CA3D19D26}"/>
            <w:text/>
          </w:sdtPr>
          <w:sdtContent>
            <w:tc>
              <w:tcPr>
                <w:tcW w:w="708" w:type="dxa"/>
                <w:tcBorders>
                  <w:bottom w:val="single" w:color="auto" w:sz="4" w:space="0"/>
                </w:tcBorders>
                <w:vAlign w:val="bottom"/>
              </w:tcPr>
              <w:p w:rsidRPr="00543913" w:rsidR="005C273C" w:rsidP="00DB757F" w:rsidRDefault="005C273C" w14:paraId="343FEB0F" w14:textId="77777777">
                <w:pPr>
                  <w:pStyle w:val="berschrift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Line[1]/ns0:LineAmount_Line_Lbl[1]" w:storeItemID="{12A2964D-3EB4-4B1E-8949-A99CA3D19D26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5C273C" w:rsidP="00DB757F" w:rsidRDefault="005C273C" w14:paraId="132973B8" w14:textId="77777777">
                <w:pPr>
                  <w:pStyle w:val="berschrift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5C273C" w:rsidTr="00207B33" w14:paraId="27F506FF" w14:textId="77777777">
        <w:trPr>
          <w:cantSplit/>
          <w:trHeight w:val="182"/>
        </w:trPr>
        <w:tc>
          <w:tcPr>
            <w:tcW w:w="966" w:type="dxa"/>
            <w:tcBorders>
              <w:top w:val="single" w:color="auto" w:sz="4" w:space="0"/>
            </w:tcBorders>
          </w:tcPr>
          <w:p w:rsidRPr="005C273C" w:rsidR="005C273C" w:rsidP="005C273C" w:rsidRDefault="005C273C" w14:paraId="69A165A5" w14:textId="77777777">
            <w:pPr>
              <w:pStyle w:val="KeinLeerraum"/>
            </w:pPr>
          </w:p>
        </w:tc>
        <w:tc>
          <w:tcPr>
            <w:tcW w:w="2989" w:type="dxa"/>
            <w:tcBorders>
              <w:top w:val="single" w:color="auto" w:sz="4" w:space="0"/>
            </w:tcBorders>
          </w:tcPr>
          <w:p w:rsidRPr="005C273C" w:rsidR="005C273C" w:rsidP="005C273C" w:rsidRDefault="005C273C" w14:paraId="6FC548AD" w14:textId="77777777">
            <w:pPr>
              <w:pStyle w:val="KeinLeerraum"/>
            </w:pPr>
          </w:p>
        </w:tc>
        <w:tc>
          <w:tcPr>
            <w:tcW w:w="897" w:type="dxa"/>
            <w:tcBorders>
              <w:top w:val="single" w:color="auto" w:sz="4" w:space="0"/>
            </w:tcBorders>
          </w:tcPr>
          <w:p w:rsidRPr="005C273C" w:rsidR="005C273C" w:rsidP="005C273C" w:rsidRDefault="005C273C" w14:paraId="7E81F79A" w14:textId="77777777">
            <w:pPr>
              <w:pStyle w:val="KeinLeerraum"/>
            </w:pPr>
          </w:p>
        </w:tc>
        <w:tc>
          <w:tcPr>
            <w:tcW w:w="818" w:type="dxa"/>
            <w:tcBorders>
              <w:top w:val="single" w:color="auto" w:sz="4" w:space="0"/>
            </w:tcBorders>
          </w:tcPr>
          <w:p w:rsidRPr="005C273C" w:rsidR="005C273C" w:rsidP="005C273C" w:rsidRDefault="005C273C" w14:paraId="5B04B85E" w14:textId="77777777">
            <w:pPr>
              <w:pStyle w:val="KeinLeerraum"/>
            </w:pPr>
          </w:p>
        </w:tc>
        <w:tc>
          <w:tcPr>
            <w:tcW w:w="1393" w:type="dxa"/>
            <w:tcBorders>
              <w:top w:val="single" w:color="auto" w:sz="4" w:space="0"/>
            </w:tcBorders>
          </w:tcPr>
          <w:p w:rsidRPr="005C273C" w:rsidR="005C273C" w:rsidP="005C273C" w:rsidRDefault="005C273C" w14:paraId="5F21DDDD" w14:textId="77777777">
            <w:pPr>
              <w:pStyle w:val="KeinLeerraum"/>
            </w:pPr>
          </w:p>
        </w:tc>
        <w:tc>
          <w:tcPr>
            <w:tcW w:w="734" w:type="dxa"/>
            <w:tcBorders>
              <w:top w:val="single" w:color="auto" w:sz="4" w:space="0"/>
            </w:tcBorders>
          </w:tcPr>
          <w:p w:rsidRPr="005C273C" w:rsidR="005C273C" w:rsidP="005C273C" w:rsidRDefault="005C273C" w14:paraId="314960D2" w14:textId="77777777">
            <w:pPr>
              <w:pStyle w:val="KeinLeerraum"/>
            </w:pPr>
          </w:p>
        </w:tc>
        <w:tc>
          <w:tcPr>
            <w:tcW w:w="708" w:type="dxa"/>
            <w:tcBorders>
              <w:top w:val="single" w:color="auto" w:sz="4" w:space="0"/>
            </w:tcBorders>
          </w:tcPr>
          <w:p w:rsidRPr="005C273C" w:rsidR="005C273C" w:rsidP="005C273C" w:rsidRDefault="005C273C" w14:paraId="67142397" w14:textId="77777777">
            <w:pPr>
              <w:pStyle w:val="KeinLeerraum"/>
            </w:pPr>
          </w:p>
        </w:tc>
        <w:tc>
          <w:tcPr>
            <w:tcW w:w="1701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5C273C" w:rsidP="005C273C" w:rsidRDefault="005C273C" w14:paraId="0AA646C1" w14:textId="77777777">
            <w:pPr>
              <w:pStyle w:val="KeinLeerraum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12A2964D-3EB4-4B1E-8949-A99CA3D19D26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1AA7E9A9" w14:textId="77777777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Quote/1304/'" w:xpath="/ns0:NavWordReportXmlPart[1]/ns0:Header[1]/ns0:Line[1]/ns0:ItemNo_Line[1]" w:storeItemID="{12A2964D-3EB4-4B1E-8949-A99CA3D19D26}"/>
                    <w:text/>
                  </w:sdtPr>
                  <w:sdtContent>
                    <w:tc>
                      <w:tcPr>
                        <w:tcW w:w="966" w:type="dxa"/>
                      </w:tcPr>
                      <w:p w:rsidRPr="005C273C" w:rsidR="005C273C" w:rsidP="00DE7E82" w:rsidRDefault="005C273C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Quote/1304/'" w:xpath="/ns0:NavWordReportXmlPart[1]/ns0:Header[1]/ns0:Line[1]/ns0:Description_Line[1]" w:storeItemID="{12A2964D-3EB4-4B1E-8949-A99CA3D19D26}"/>
                    <w:text/>
                  </w:sdtPr>
                  <w:sdtContent>
                    <w:tc>
                      <w:tcPr>
                        <w:tcW w:w="2989" w:type="dxa"/>
                      </w:tcPr>
                      <w:p w:rsidRPr="005C273C" w:rsidR="005C273C" w:rsidP="00DE7E82" w:rsidRDefault="005C273C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897" w:type="dxa"/>
                  </w:tcPr>
                  <w:p w:rsidRPr="005C273C" w:rsidR="005C273C" w:rsidP="00D241D5" w:rsidRDefault="00000000" w14:paraId="35CDE5C8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Quote/1304/'" w:xpath="/ns0:NavWordReportXmlPart[1]/ns0:Header[1]/ns0:Line[1]/ns0:Quantity_Line[1]" w:storeItemID="{12A2964D-3EB4-4B1E-8949-A99CA3D19D26}"/>
                        <w:text/>
                      </w:sdtPr>
                      <w:sdtContent>
                        <w:proofErr w:type="spellStart"/>
                        <w:r w:rsidRPr="005C273C" w:rsidR="005C273C">
                          <w:t>Quantity_Line</w:t>
                        </w:r>
                        <w:proofErr w:type="spellEnd"/>
                      </w:sdtContent>
                    </w:sdt>
                    <w:r w:rsidRPr="005C273C" w:rsid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Quote/1304/'" w:xpath="/ns0:NavWordReportXmlPart[1]/ns0:Header[1]/ns0:Line[1]/ns0:UnitOfMeasure[1]" w:storeItemID="{12A2964D-3EB4-4B1E-8949-A99CA3D19D26}"/>
                    <w:text/>
                  </w:sdtPr>
                  <w:sdtContent>
                    <w:tc>
                      <w:tcPr>
                        <w:tcW w:w="818" w:type="dxa"/>
                      </w:tcPr>
                      <w:p w:rsidRPr="005C273C" w:rsidR="005C273C" w:rsidP="00DE7E82" w:rsidRDefault="005C273C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Quote/1304/'" w:xpath="/ns0:NavWordReportXmlPart[1]/ns0:Header[1]/ns0:Line[1]/ns0:UnitPrice[1]" w:storeItemID="{12A2964D-3EB4-4B1E-8949-A99CA3D19D26}"/>
                    <w:text/>
                  </w:sdtPr>
                  <w:sdtContent>
                    <w:tc>
                      <w:tcPr>
                        <w:tcW w:w="1393" w:type="dxa"/>
                      </w:tcPr>
                      <w:p w:rsidRPr="005C273C" w:rsidR="005C273C" w:rsidP="00DE7E82" w:rsidRDefault="005C273C" w14:paraId="6FF5D7EB" w14:textId="77777777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12A2964D-3EB4-4B1E-8949-A99CA3D19D26}"/>
                    <w:text/>
                  </w:sdtPr>
                  <w:sdtContent>
                    <w:tc>
                      <w:tcPr>
                        <w:tcW w:w="734" w:type="dxa"/>
                      </w:tcPr>
                      <w:p w:rsidRPr="005C273C" w:rsidR="005C273C" w:rsidP="00DE7E82" w:rsidRDefault="005C273C" w14:paraId="45694E9A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Quote/1304/'" w:xpath="/ns0:NavWordReportXmlPart[1]/ns0:Header[1]/ns0:Line[1]/ns0:VATPct_Line[1]" w:storeItemID="{12A2964D-3EB4-4B1E-8949-A99CA3D19D26}"/>
                    <w:text/>
                  </w:sdtPr>
                  <w:sdtContent>
                    <w:tc>
                      <w:tcPr>
                        <w:tcW w:w="708" w:type="dxa"/>
                      </w:tcPr>
                      <w:p w:rsidRPr="005C273C" w:rsidR="005C273C" w:rsidP="00DE7E82" w:rsidRDefault="005C273C" w14:paraId="73F94A13" w14:textId="77777777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Quote/1304/'" w:xpath="/ns0:NavWordReportXmlPart[1]/ns0:Header[1]/ns0:Line[1]/ns0:LineAmount_Line[1]" w:storeItemID="{12A2964D-3EB4-4B1E-8949-A99CA3D19D26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E7E82" w:rsidRDefault="005C273C" w14:paraId="3D9BBCD4" w14:textId="77777777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267A4201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36BBA74D" w14:textId="77777777">
            <w:pPr>
              <w:pStyle w:val="KeinLeerraum"/>
            </w:pPr>
          </w:p>
        </w:tc>
        <w:tc>
          <w:tcPr>
            <w:tcW w:w="2989" w:type="dxa"/>
          </w:tcPr>
          <w:p w:rsidRPr="005C273C" w:rsidR="005C273C" w:rsidP="005C273C" w:rsidRDefault="005C273C" w14:paraId="580E0392" w14:textId="77777777">
            <w:pPr>
              <w:pStyle w:val="KeinLeerraum"/>
            </w:pPr>
          </w:p>
        </w:tc>
        <w:tc>
          <w:tcPr>
            <w:tcW w:w="897" w:type="dxa"/>
          </w:tcPr>
          <w:p w:rsidRPr="005C273C" w:rsidR="005C273C" w:rsidP="005C273C" w:rsidRDefault="005C273C" w14:paraId="2CABE6A2" w14:textId="77777777">
            <w:pPr>
              <w:pStyle w:val="KeinLeerraum"/>
            </w:pPr>
          </w:p>
        </w:tc>
        <w:tc>
          <w:tcPr>
            <w:tcW w:w="818" w:type="dxa"/>
          </w:tcPr>
          <w:p w:rsidRPr="005C273C" w:rsidR="005C273C" w:rsidP="005C273C" w:rsidRDefault="005C273C" w14:paraId="59BBB296" w14:textId="77777777">
            <w:pPr>
              <w:pStyle w:val="KeinLeerraum"/>
            </w:pPr>
          </w:p>
        </w:tc>
        <w:tc>
          <w:tcPr>
            <w:tcW w:w="1393" w:type="dxa"/>
          </w:tcPr>
          <w:p w:rsidRPr="005C273C" w:rsidR="005C273C" w:rsidP="005C273C" w:rsidRDefault="005C273C" w14:paraId="10BF0740" w14:textId="77777777">
            <w:pPr>
              <w:pStyle w:val="KeinLeerraum"/>
            </w:pPr>
          </w:p>
        </w:tc>
        <w:tc>
          <w:tcPr>
            <w:tcW w:w="734" w:type="dxa"/>
          </w:tcPr>
          <w:p w:rsidRPr="005C273C" w:rsidR="005C273C" w:rsidP="005C273C" w:rsidRDefault="005C273C" w14:paraId="0B85E52A" w14:textId="77777777">
            <w:pPr>
              <w:pStyle w:val="KeinLeerraum"/>
            </w:pPr>
          </w:p>
        </w:tc>
        <w:tc>
          <w:tcPr>
            <w:tcW w:w="708" w:type="dxa"/>
          </w:tcPr>
          <w:p w:rsidRPr="005C273C" w:rsidR="005C273C" w:rsidP="005C273C" w:rsidRDefault="005C273C" w14:paraId="2AB5379A" w14:textId="77777777">
            <w:pPr>
              <w:pStyle w:val="KeinLeerraum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0522E365" w14:textId="77777777">
            <w:pPr>
              <w:pStyle w:val="KeinLeerraum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12A2964D-3EB4-4B1E-8949-A99CA3D19D26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Pr="005C273C" w:rsidR="005C273C" w:rsidTr="0043195D" w14:paraId="08292165" w14:textId="77777777">
                <w:trPr>
                  <w:cantSplit/>
                  <w:trHeight w:val="227"/>
                </w:trPr>
                <w:tc>
                  <w:tcPr>
                    <w:tcW w:w="966" w:type="dxa"/>
                  </w:tcPr>
                  <w:p w:rsidRPr="005C273C" w:rsidR="005C273C" w:rsidP="005C273C" w:rsidRDefault="005C273C" w14:paraId="3B42EF90" w14:textId="77777777">
                    <w:pPr>
                      <w:pStyle w:val="KeinLeerraum"/>
                    </w:pPr>
                  </w:p>
                </w:tc>
                <w:tc>
                  <w:tcPr>
                    <w:tcW w:w="2989" w:type="dxa"/>
                  </w:tcPr>
                  <w:p w:rsidRPr="005C273C" w:rsidR="005C273C" w:rsidP="005C273C" w:rsidRDefault="005C273C" w14:paraId="11ED40EE" w14:textId="77777777">
                    <w:pPr>
                      <w:pStyle w:val="KeinLeerraum"/>
                    </w:pPr>
                  </w:p>
                </w:tc>
                <w:tc>
                  <w:tcPr>
                    <w:tcW w:w="897" w:type="dxa"/>
                  </w:tcPr>
                  <w:p w:rsidRPr="005C273C" w:rsidR="005C273C" w:rsidP="005C273C" w:rsidRDefault="005C273C" w14:paraId="55E0A73A" w14:textId="77777777">
                    <w:pPr>
                      <w:pStyle w:val="KeinLeerraum"/>
                    </w:pPr>
                  </w:p>
                </w:tc>
                <w:tc>
                  <w:tcPr>
                    <w:tcW w:w="818" w:type="dxa"/>
                  </w:tcPr>
                  <w:p w:rsidRPr="005C273C" w:rsidR="005C273C" w:rsidP="005C273C" w:rsidRDefault="005C273C" w14:paraId="267C41D3" w14:textId="77777777">
                    <w:pPr>
                      <w:pStyle w:val="KeinLeerraum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12A2964D-3EB4-4B1E-8949-A99CA3D19D26}"/>
                    <w:text/>
                  </w:sdtPr>
                  <w:sdtContent>
                    <w:tc>
                      <w:tcPr>
                        <w:tcW w:w="2835" w:type="dxa"/>
                        <w:gridSpan w:val="3"/>
                      </w:tcPr>
                      <w:p w:rsidRPr="005C273C" w:rsidR="005C273C" w:rsidP="00DE7E82" w:rsidRDefault="005C273C" w14:paraId="07F608C2" w14:textId="77777777">
                        <w:pPr>
                          <w:pStyle w:val="KeinLeerraum"/>
                        </w:pPr>
                        <w:r w:rsidRPr="005C273C"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12A2964D-3EB4-4B1E-8949-A99CA3D19D26}"/>
                    <w:text/>
                  </w:sdtPr>
                  <w:sdtContent>
                    <w:tc>
                      <w:tcPr>
                        <w:tcW w:w="1701" w:type="dxa"/>
                        <w:tcMar>
                          <w:right w:w="0" w:type="dxa"/>
                        </w:tcMar>
                      </w:tcPr>
                      <w:p w:rsidRPr="005C273C" w:rsidR="005C273C" w:rsidP="00DE7E82" w:rsidRDefault="005C273C" w14:paraId="04BAAA6F" w14:textId="77777777">
                        <w:pPr>
                          <w:pStyle w:val="KeinLeerraum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5C273C" w:rsidTr="00207B33" w14:paraId="65444445" w14:textId="77777777">
        <w:trPr>
          <w:cantSplit/>
          <w:trHeight w:val="113"/>
        </w:trPr>
        <w:tc>
          <w:tcPr>
            <w:tcW w:w="966" w:type="dxa"/>
          </w:tcPr>
          <w:p w:rsidRPr="005C273C" w:rsidR="005C273C" w:rsidP="005C273C" w:rsidRDefault="005C273C" w14:paraId="2CF2D498" w14:textId="77777777">
            <w:pPr>
              <w:pStyle w:val="KeinLeerraum"/>
            </w:pPr>
          </w:p>
        </w:tc>
        <w:tc>
          <w:tcPr>
            <w:tcW w:w="2989" w:type="dxa"/>
          </w:tcPr>
          <w:p w:rsidRPr="005C273C" w:rsidR="005C273C" w:rsidP="005C273C" w:rsidRDefault="005C273C" w14:paraId="7AD287D5" w14:textId="77777777">
            <w:pPr>
              <w:pStyle w:val="KeinLeerraum"/>
            </w:pPr>
          </w:p>
        </w:tc>
        <w:tc>
          <w:tcPr>
            <w:tcW w:w="897" w:type="dxa"/>
          </w:tcPr>
          <w:p w:rsidRPr="005C273C" w:rsidR="005C273C" w:rsidP="005C273C" w:rsidRDefault="005C273C" w14:paraId="79B1F48E" w14:textId="77777777">
            <w:pPr>
              <w:pStyle w:val="KeinLeerraum"/>
            </w:pPr>
          </w:p>
        </w:tc>
        <w:tc>
          <w:tcPr>
            <w:tcW w:w="818" w:type="dxa"/>
          </w:tcPr>
          <w:p w:rsidRPr="005C273C" w:rsidR="005C273C" w:rsidP="005C273C" w:rsidRDefault="005C273C" w14:paraId="3AFFE74B" w14:textId="77777777">
            <w:pPr>
              <w:pStyle w:val="KeinLeerraum"/>
            </w:pPr>
          </w:p>
        </w:tc>
        <w:tc>
          <w:tcPr>
            <w:tcW w:w="2835" w:type="dxa"/>
            <w:gridSpan w:val="3"/>
          </w:tcPr>
          <w:p w:rsidRPr="005C273C" w:rsidR="005C273C" w:rsidP="005C273C" w:rsidRDefault="005C273C" w14:paraId="0658FDE5" w14:textId="77777777">
            <w:pPr>
              <w:pStyle w:val="KeinLeerraum"/>
            </w:pPr>
          </w:p>
        </w:tc>
        <w:tc>
          <w:tcPr>
            <w:tcW w:w="1701" w:type="dxa"/>
            <w:tcMar>
              <w:right w:w="0" w:type="dxa"/>
            </w:tcMar>
          </w:tcPr>
          <w:p w:rsidRPr="005C273C" w:rsidR="005C273C" w:rsidP="005C273C" w:rsidRDefault="005C273C" w14:paraId="1F10DEE9" w14:textId="77777777">
            <w:pPr>
              <w:pStyle w:val="KeinLeerraum"/>
            </w:pPr>
          </w:p>
        </w:tc>
      </w:tr>
      <w:tr w:rsidRPr="005C273C" w:rsidR="005C273C" w:rsidTr="00207B33" w14:paraId="562EAEDE" w14:textId="77777777">
        <w:trPr>
          <w:cantSplit/>
          <w:trHeight w:val="227"/>
        </w:trPr>
        <w:tc>
          <w:tcPr>
            <w:tcW w:w="966" w:type="dxa"/>
          </w:tcPr>
          <w:p w:rsidRPr="005C273C" w:rsidR="005C273C" w:rsidP="005C273C" w:rsidRDefault="005C273C" w14:paraId="06FBEAAE" w14:textId="77777777">
            <w:pPr>
              <w:pStyle w:val="KeinLeerraum"/>
            </w:pPr>
          </w:p>
        </w:tc>
        <w:tc>
          <w:tcPr>
            <w:tcW w:w="2989" w:type="dxa"/>
          </w:tcPr>
          <w:p w:rsidRPr="005C273C" w:rsidR="005C273C" w:rsidP="005C273C" w:rsidRDefault="005C273C" w14:paraId="0966C000" w14:textId="77777777">
            <w:pPr>
              <w:pStyle w:val="KeinLeerraum"/>
            </w:pPr>
          </w:p>
        </w:tc>
        <w:tc>
          <w:tcPr>
            <w:tcW w:w="897" w:type="dxa"/>
          </w:tcPr>
          <w:p w:rsidRPr="005C273C" w:rsidR="005C273C" w:rsidP="005C273C" w:rsidRDefault="005C273C" w14:paraId="45E0689C" w14:textId="77777777">
            <w:pPr>
              <w:pStyle w:val="KeinLeerraum"/>
            </w:pPr>
          </w:p>
        </w:tc>
        <w:tc>
          <w:tcPr>
            <w:tcW w:w="818" w:type="dxa"/>
          </w:tcPr>
          <w:p w:rsidRPr="005C273C" w:rsidR="005C273C" w:rsidP="005C273C" w:rsidRDefault="005C273C" w14:paraId="4D1A13BE" w14:textId="77777777">
            <w:pPr>
              <w:pStyle w:val="KeinLeerraum"/>
            </w:pPr>
          </w:p>
        </w:tc>
        <w:sdt>
          <w:sdtPr>
            <w:rPr>
              <w:rStyle w:val="Fett"/>
            </w:rPr>
            <w:alias w:val="#Nav: /Header/Totals/TotalIncludingVATText"/>
            <w:tag w:val="#Nav: Standard_Sales_Quote/1304"/>
            <w:id w:val="1496384203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IncludingVATText[1]" w:storeItemID="{12A2964D-3EB4-4B1E-8949-A99CA3D19D26}"/>
            <w:text/>
          </w:sdtPr>
          <w:sdtContent>
            <w:tc>
              <w:tcPr>
                <w:tcW w:w="2835" w:type="dxa"/>
                <w:gridSpan w:val="3"/>
                <w:tcBorders>
                  <w:bottom w:val="single" w:color="auto" w:sz="4" w:space="0"/>
                </w:tcBorders>
              </w:tcPr>
              <w:p w:rsidRPr="005C273C" w:rsidR="005C273C" w:rsidP="005C273C" w:rsidRDefault="005C273C" w14:paraId="7C744F83" w14:textId="77777777">
                <w:pPr>
                  <w:pStyle w:val="KeinLeerraum"/>
                  <w:rPr>
                    <w:rStyle w:val="Fett"/>
                  </w:rPr>
                </w:pPr>
                <w:proofErr w:type="spellStart"/>
                <w:r w:rsidRPr="005C273C">
                  <w:rPr>
                    <w:rStyle w:val="Fett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Fett"/>
            </w:rPr>
            <w:alias w:val="#Nav: /Header/Totals/TotalAmountIncludingVAT"/>
            <w:tag w:val="#Nav: Standard_Sales_Quote/1304"/>
            <w:id w:val="1661501859"/>
            <w:placeholder>
              <w:docPart w:val="2E83E9F4BA244B06B4DB5D21636C1E0A"/>
            </w:placeholder>
            <w:dataBinding w:prefixMappings="xmlns:ns0='urn:microsoft-dynamics-nav/reports/Standard_Sales_Quote/1304/'" w:xpath="/ns0:NavWordReportXmlPart[1]/ns0:Header[1]/ns0:Totals[1]/ns0:TotalAmountIncludingVAT[1]" w:storeItemID="{12A2964D-3EB4-4B1E-8949-A99CA3D19D26}"/>
            <w:text/>
          </w:sdtPr>
          <w:sdtContent>
            <w:tc>
              <w:tcPr>
                <w:tcW w:w="1701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5C273C" w:rsidP="005C273C" w:rsidRDefault="005C273C" w14:paraId="151B5F96" w14:textId="77777777">
                <w:pPr>
                  <w:pStyle w:val="KeinLeerraum"/>
                  <w:jc w:val="right"/>
                  <w:rPr>
                    <w:rStyle w:val="Fett"/>
                  </w:rPr>
                </w:pPr>
                <w:proofErr w:type="spellStart"/>
                <w:r w:rsidRPr="005C273C">
                  <w:rPr>
                    <w:rStyle w:val="Fett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DE7E82" w:rsidP="00D241D5" w:rsidRDefault="00DE7E82" w14:paraId="2B5401FD" w14:textId="3EF7ED39">
      <w:pPr>
        <w:keepNext/>
        <w:spacing w:after="600"/>
        <w:rPr>
          <w:sz w:val="16"/>
          <w:szCs w:val="16"/>
        </w:rPr>
      </w:pPr>
      <w:r>
        <w:rPr>
          <w:sz w:val="16"/>
          <w:szCs w:val="16"/>
        </w:rPr>
        <w:t>Signature</w:t>
      </w:r>
      <w:r>
        <w:rPr>
          <w:sz w:val="16"/>
          <w:szCs w:val="16"/>
        </w:rPr>
        <w:br/>
      </w:r>
      <w:sdt>
        <w:sdtPr>
          <w:rPr>
            <w:sz w:val="16"/>
            <w:szCs w:val="16"/>
          </w:rPr>
          <w:id w:val="1169065176"/>
          <w:dataBinding w:prefixMappings="xmlns:ns0='urn:microsoft-dynamics-nav/reports/Standard_Sales_Quote/1304/' " w:xpath="/ns0:NavWordReportXmlPart[1]/ns0:Header[1]/ns0:ABCSignature[1]" w:storeItemID="{12A2964D-3EB4-4B1E-8949-A99CA3D19D26}"/>
          <w:picture/>
          <w:alias w:val="#Nav: /Header/ABCSignature"/>
          <w:tag w:val="#Nav: Standard_Sales_Quote/1304"/>
        </w:sdtPr>
        <w:sdtContent>
          <w:r>
            <w:rPr>
              <w:noProof/>
              <w:sz w:val="16"/>
              <w:szCs w:val="16"/>
            </w:rPr>
            <w:drawing>
              <wp:inline distT="0" distB="0" distL="0" distR="0" wp14:anchorId="677724C3" wp14:editId="6A4AD391">
                <wp:extent cx="1905000" cy="647700"/>
                <wp:effectExtent l="0" t="0" r="0" b="0"/>
                <wp:docPr id="1" name="Bild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ectPr w:rsidR="00DE7E82" w:rsidSect="00207B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473C" w:rsidP="00E40C63" w:rsidRDefault="00B4473C" w14:paraId="3EDC495D" w14:textId="77777777">
      <w:pPr>
        <w:spacing w:after="0"/>
      </w:pPr>
      <w:r>
        <w:separator/>
      </w:r>
    </w:p>
  </w:endnote>
  <w:endnote w:type="continuationSeparator" w:id="0">
    <w:p w:rsidR="00B4473C" w:rsidP="00E40C63" w:rsidRDefault="00B4473C" w14:paraId="6122E6B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62CA14D6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12A2964D-3EB4-4B1E-8949-A99CA3D19D26}"/>
            <w:text/>
          </w:sdtPr>
          <w:sdtContent>
            <w:p w:rsidR="00D241D5" w:rsidP="00D241D5" w:rsidRDefault="00D241D5" w14:paraId="66810EC7" w14:textId="77777777">
              <w:pPr>
                <w:pStyle w:val="KeinLeerraum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uzeile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12A2964D-3EB4-4B1E-8949-A99CA3D19D26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12A2964D-3EB4-4B1E-8949-A99CA3D19D26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berschrift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12A2964D-3EB4-4B1E-8949-A99CA3D19D26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berschrift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12A2964D-3EB4-4B1E-8949-A99CA3D19D26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berschrift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12A2964D-3EB4-4B1E-8949-A99CA3D19D26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berschrift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12A2964D-3EB4-4B1E-8949-A99CA3D19D26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KeinLeerraum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12A2964D-3EB4-4B1E-8949-A99CA3D19D26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KeinLeerraum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12A2964D-3EB4-4B1E-8949-A99CA3D19D26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KeinLeerraum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12A2964D-3EB4-4B1E-8949-A99CA3D19D26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KeinLeerraum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uzeile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473C" w:rsidP="00E40C63" w:rsidRDefault="00B4473C" w14:paraId="15581D6E" w14:textId="77777777">
      <w:pPr>
        <w:spacing w:after="0"/>
      </w:pPr>
      <w:r>
        <w:separator/>
      </w:r>
    </w:p>
  </w:footnote>
  <w:footnote w:type="continuationSeparator" w:id="0">
    <w:p w:rsidR="00B4473C" w:rsidP="00E40C63" w:rsidRDefault="00B4473C" w14:paraId="3B9CFA1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78C1" w:rsidRDefault="00EF78C1" w14:paraId="59269D54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Pr="00DE7E82" w:rsidR="00D6006D" w:rsidTr="008E766D" w14:paraId="4C0BCBC0" w14:textId="77777777">
      <w:tc>
        <w:tcPr>
          <w:tcW w:w="5098" w:type="dxa"/>
        </w:tcPr>
        <w:p w:rsidRPr="00DE7E82" w:rsidR="00D241D5" w:rsidP="00D241D5" w:rsidRDefault="00000000" w14:paraId="34872A0E" w14:textId="77777777">
          <w:pPr>
            <w:rPr>
              <w:rStyle w:val="Fett"/>
              <w:lang w:val="nl-NL"/>
            </w:rPr>
          </w:pPr>
          <w:sdt>
            <w:sdtPr>
              <w:rPr>
                <w:rStyle w:val="Fett"/>
                <w:lang w:val="nl-NL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12A2964D-3EB4-4B1E-8949-A99CA3D19D26}"/>
              <w:text/>
            </w:sdtPr>
            <w:sdtContent>
              <w:r w:rsidRPr="00DE7E82" w:rsidR="00D241D5">
                <w:rPr>
                  <w:rStyle w:val="Fett"/>
                  <w:lang w:val="nl-NL"/>
                </w:rPr>
                <w:t>DocumentTitle_Lbl</w:t>
              </w:r>
            </w:sdtContent>
          </w:sdt>
          <w:r w:rsidRPr="00DE7E82" w:rsidR="00D241D5">
            <w:rPr>
              <w:rStyle w:val="Fett"/>
              <w:lang w:val="nl-NL"/>
            </w:rPr>
            <w:t xml:space="preserve"> </w:t>
          </w:r>
          <w:sdt>
            <w:sdtPr>
              <w:rPr>
                <w:rStyle w:val="Fett"/>
                <w:lang w:val="nl-NL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12A2964D-3EB4-4B1E-8949-A99CA3D19D26}"/>
              <w:text/>
            </w:sdtPr>
            <w:sdtContent>
              <w:r w:rsidRPr="00DE7E82" w:rsidR="00D241D5">
                <w:rPr>
                  <w:rStyle w:val="Fett"/>
                  <w:lang w:val="nl-NL"/>
                </w:rPr>
                <w:t>DocumentNo</w:t>
              </w:r>
            </w:sdtContent>
          </w:sdt>
        </w:p>
        <w:p w:rsidRPr="00DE7E82" w:rsidR="00D241D5" w:rsidP="00D241D5" w:rsidRDefault="00000000" w14:paraId="40651D19" w14:textId="77777777">
          <w:pPr>
            <w:pStyle w:val="Untertitel"/>
            <w:rPr>
              <w:lang w:val="nl-NL"/>
            </w:rPr>
          </w:pPr>
          <w:sdt>
            <w:sdtPr>
              <w:rPr>
                <w:rStyle w:val="UntertitelZchn"/>
                <w:lang w:val="nl-NL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12A2964D-3EB4-4B1E-8949-A99CA3D19D26}"/>
              <w:text/>
            </w:sdtPr>
            <w:sdtContent>
              <w:r w:rsidRPr="00DE7E82" w:rsidR="00D241D5">
                <w:rPr>
                  <w:rStyle w:val="UntertitelZchn"/>
                  <w:lang w:val="nl-NL"/>
                </w:rPr>
                <w:t>DocumentDate</w:t>
              </w:r>
            </w:sdtContent>
          </w:sdt>
        </w:p>
        <w:p w:rsidRPr="00DE7E82" w:rsidR="00D6006D" w:rsidP="00D241D5" w:rsidRDefault="00000000" w14:paraId="021A22E6" w14:textId="77777777">
          <w:pPr>
            <w:pStyle w:val="Untertitel"/>
            <w:rPr>
              <w:b/>
              <w:lang w:val="nl-NL"/>
            </w:rPr>
          </w:pPr>
          <w:sdt>
            <w:sdtPr>
              <w:rPr>
                <w:lang w:val="nl-NL"/>
              </w:r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12A2964D-3EB4-4B1E-8949-A99CA3D19D26}"/>
              <w:text/>
            </w:sdtPr>
            <w:sdtContent>
              <w:r w:rsidRPr="00DE7E82" w:rsidR="00D241D5">
                <w:rPr>
                  <w:lang w:val="nl-NL"/>
                </w:rPr>
                <w:t>Page_Lbl</w:t>
              </w:r>
            </w:sdtContent>
          </w:sdt>
          <w:r w:rsidRPr="00DE7E82" w:rsidR="00D241D5">
            <w:rPr>
              <w:lang w:val="nl-NL"/>
            </w:rPr>
            <w:t xml:space="preserve">  </w:t>
          </w:r>
          <w:r w:rsidRPr="004B22F6" w:rsidR="00D241D5">
            <w:rPr>
              <w:bCs/>
            </w:rPr>
            <w:fldChar w:fldCharType="begin"/>
          </w:r>
          <w:r w:rsidRPr="00DE7E82" w:rsidR="00D241D5">
            <w:rPr>
              <w:bCs/>
              <w:lang w:val="nl-NL"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Pr="00DE7E82" w:rsidR="00207B33">
            <w:rPr>
              <w:bCs/>
              <w:noProof/>
              <w:lang w:val="nl-NL"/>
            </w:rPr>
            <w:t>1</w:t>
          </w:r>
          <w:r w:rsidRPr="004B22F6" w:rsidR="00D241D5">
            <w:rPr>
              <w:bCs/>
            </w:rPr>
            <w:fldChar w:fldCharType="end"/>
          </w:r>
          <w:r w:rsidRPr="00DE7E82" w:rsidR="00D241D5">
            <w:rPr>
              <w:lang w:val="nl-NL"/>
            </w:rPr>
            <w:t xml:space="preserve"> / </w:t>
          </w:r>
          <w:r w:rsidRPr="004B22F6" w:rsidR="00D241D5">
            <w:rPr>
              <w:bCs/>
            </w:rPr>
            <w:fldChar w:fldCharType="begin"/>
          </w:r>
          <w:r w:rsidRPr="00DE7E82" w:rsidR="00D241D5">
            <w:rPr>
              <w:bCs/>
              <w:lang w:val="nl-NL"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Pr="00DE7E82" w:rsidR="00207B33">
            <w:rPr>
              <w:bCs/>
              <w:noProof/>
              <w:lang w:val="nl-NL"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Pr="00DE7E82" w:rsidR="00D6006D" w:rsidP="008E766D" w:rsidRDefault="00D6006D" w14:paraId="3FB98ABA" w14:textId="77777777">
          <w:pPr>
            <w:pStyle w:val="Kopfzeile"/>
            <w:ind w:right="141"/>
            <w:jc w:val="right"/>
            <w:rPr>
              <w:b/>
              <w:lang w:val="nl-NL"/>
            </w:rPr>
          </w:pPr>
        </w:p>
      </w:tc>
    </w:tr>
  </w:tbl>
  <w:p w:rsidRPr="00DE7E82" w:rsidR="00D6006D" w:rsidP="00D6006D" w:rsidRDefault="00D6006D" w14:paraId="7B946ED8" w14:textId="77777777">
    <w:pPr>
      <w:pStyle w:val="Kopfzeile"/>
      <w:ind w:right="141"/>
      <w:rPr>
        <w:b/>
        <w:sz w:val="12"/>
        <w:szCs w:val="12"/>
        <w:lang w:val="nl-NL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DE7E82" w:rsidR="005C273C" w:rsidP="005C273C" w:rsidRDefault="00000000" w14:paraId="1DD5BC42" w14:textId="77777777">
          <w:pPr>
            <w:pStyle w:val="Titel"/>
            <w:rPr>
              <w:lang w:val="nl-NL"/>
            </w:rPr>
          </w:pPr>
          <w:sdt>
            <w:sdtPr>
              <w:rPr>
                <w:lang w:val="nl-NL"/>
              </w:r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12A2964D-3EB4-4B1E-8949-A99CA3D19D26}"/>
              <w:text/>
            </w:sdtPr>
            <w:sdtContent>
              <w:r w:rsidRPr="00DE7E82" w:rsidR="005C273C">
                <w:rPr>
                  <w:lang w:val="nl-NL"/>
                </w:rPr>
                <w:t>DocumentTitle_Lbl</w:t>
              </w:r>
            </w:sdtContent>
          </w:sdt>
          <w:r w:rsidRPr="00DE7E82" w:rsidR="005C273C">
            <w:rPr>
              <w:lang w:val="nl-NL"/>
            </w:rPr>
            <w:t xml:space="preserve"> </w:t>
          </w:r>
          <w:sdt>
            <w:sdtPr>
              <w:rPr>
                <w:rStyle w:val="TitelZchn"/>
                <w:lang w:val="nl-NL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12A2964D-3EB4-4B1E-8949-A99CA3D19D26}"/>
              <w:text/>
            </w:sdtPr>
            <w:sdtContent>
              <w:r w:rsidRPr="00DE7E82" w:rsidR="005C273C">
                <w:rPr>
                  <w:rStyle w:val="TitelZchn"/>
                  <w:lang w:val="nl-NL"/>
                </w:rPr>
                <w:t>DocumentNo</w:t>
              </w:r>
            </w:sdtContent>
          </w:sdt>
        </w:p>
        <w:p w:rsidRPr="00DE7E82" w:rsidR="005C273C" w:rsidP="005C273C" w:rsidRDefault="00000000" w14:paraId="2BA3EB2C" w14:textId="77777777">
          <w:pPr>
            <w:pStyle w:val="Untertitel"/>
            <w:rPr>
              <w:lang w:val="nl-NL"/>
            </w:rPr>
          </w:pPr>
          <w:sdt>
            <w:sdtPr>
              <w:rPr>
                <w:rStyle w:val="UntertitelZchn"/>
                <w:lang w:val="nl-NL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12A2964D-3EB4-4B1E-8949-A99CA3D19D26}"/>
              <w:text/>
            </w:sdtPr>
            <w:sdtContent>
              <w:r w:rsidRPr="00DE7E82" w:rsidR="005C273C">
                <w:rPr>
                  <w:rStyle w:val="UntertitelZchn"/>
                  <w:lang w:val="nl-NL"/>
                </w:rPr>
                <w:t>DocumentDate</w:t>
              </w:r>
            </w:sdtContent>
          </w:sdt>
        </w:p>
        <w:p w:rsidRPr="00DE7E82" w:rsidR="005C273C" w:rsidP="005C273C" w:rsidRDefault="00000000" w14:paraId="4A81BD7E" w14:textId="77777777">
          <w:pPr>
            <w:pStyle w:val="Untertitel"/>
            <w:rPr>
              <w:lang w:val="nl-NL"/>
            </w:rPr>
          </w:pPr>
          <w:sdt>
            <w:sdtPr>
              <w:rPr>
                <w:lang w:val="nl-NL"/>
              </w:r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12A2964D-3EB4-4B1E-8949-A99CA3D19D26}"/>
              <w:text/>
            </w:sdtPr>
            <w:sdtContent>
              <w:r w:rsidRPr="00DE7E82" w:rsidR="005C273C">
                <w:rPr>
                  <w:lang w:val="nl-NL"/>
                </w:rPr>
                <w:t>Page_Lbl</w:t>
              </w:r>
            </w:sdtContent>
          </w:sdt>
          <w:r w:rsidRPr="00DE7E82" w:rsidR="005C273C">
            <w:rPr>
              <w:lang w:val="nl-NL"/>
            </w:rPr>
            <w:t xml:space="preserve">  </w:t>
          </w:r>
          <w:r w:rsidRPr="004B22F6" w:rsidR="005C273C">
            <w:rPr>
              <w:bCs/>
            </w:rPr>
            <w:fldChar w:fldCharType="begin"/>
          </w:r>
          <w:r w:rsidRPr="00DE7E82" w:rsidR="005C273C">
            <w:rPr>
              <w:bCs/>
              <w:lang w:val="nl-NL"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Pr="00DE7E82" w:rsidR="001F12B5">
            <w:rPr>
              <w:bCs/>
              <w:noProof/>
              <w:lang w:val="nl-NL"/>
            </w:rPr>
            <w:t>1</w:t>
          </w:r>
          <w:r w:rsidRPr="004B22F6" w:rsidR="005C273C">
            <w:rPr>
              <w:bCs/>
            </w:rPr>
            <w:fldChar w:fldCharType="end"/>
          </w:r>
          <w:r w:rsidRPr="00DE7E82" w:rsidR="005C273C">
            <w:rPr>
              <w:lang w:val="nl-NL"/>
            </w:rPr>
            <w:t xml:space="preserve"> / </w:t>
          </w:r>
          <w:r w:rsidRPr="004B22F6" w:rsidR="005C273C">
            <w:rPr>
              <w:bCs/>
            </w:rPr>
            <w:fldChar w:fldCharType="begin"/>
          </w:r>
          <w:r w:rsidRPr="00DE7E82" w:rsidR="005C273C">
            <w:rPr>
              <w:bCs/>
              <w:lang w:val="nl-NL"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Pr="00DE7E82" w:rsidR="001F12B5">
            <w:rPr>
              <w:bCs/>
              <w:noProof/>
              <w:lang w:val="nl-NL"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Pr="00DE7E82" w:rsidR="005C273C" w:rsidP="005C273C" w:rsidRDefault="005C273C" w14:paraId="6E4F61B0" w14:textId="77777777">
          <w:pPr>
            <w:pStyle w:val="Kopfzeile"/>
            <w:ind w:right="141"/>
            <w:rPr>
              <w:b/>
              <w:lang w:val="nl-NL"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Kopfzeile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12A2964D-3EB4-4B1E-8949-A99CA3D19D26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C4375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54A1F"/>
    <w:rsid w:val="00A76F36"/>
    <w:rsid w:val="00A9010E"/>
    <w:rsid w:val="00A940EF"/>
    <w:rsid w:val="00A9726D"/>
    <w:rsid w:val="00AE0EA1"/>
    <w:rsid w:val="00AF1EDD"/>
    <w:rsid w:val="00AF4452"/>
    <w:rsid w:val="00B01DA6"/>
    <w:rsid w:val="00B22FDE"/>
    <w:rsid w:val="00B32D4B"/>
    <w:rsid w:val="00B402B9"/>
    <w:rsid w:val="00B437D5"/>
    <w:rsid w:val="00B4473C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811B8"/>
    <w:rsid w:val="00DA0F11"/>
    <w:rsid w:val="00DA580A"/>
    <w:rsid w:val="00DB4B5B"/>
    <w:rsid w:val="00DC6F05"/>
    <w:rsid w:val="00DE7E82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C273C"/>
    <w:pPr>
      <w:spacing w:after="20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0C63"/>
  </w:style>
  <w:style w:type="character" w:styleId="Fett">
    <w:name w:val="Strong"/>
    <w:basedOn w:val="Absatz-Standardschriftart"/>
    <w:uiPriority w:val="22"/>
    <w:qFormat/>
    <w:rsid w:val="00E40C63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0C63"/>
  </w:style>
  <w:style w:type="character" w:styleId="Platzhaltertext">
    <w:name w:val="Placeholder Text"/>
    <w:basedOn w:val="Absatz-Standardschriftart"/>
    <w:uiPriority w:val="99"/>
    <w:semiHidden/>
    <w:rsid w:val="00E40C63"/>
    <w:rPr>
      <w:color w:val="808080"/>
    </w:rPr>
  </w:style>
  <w:style w:type="table" w:styleId="TabellemithellemGitternetz">
    <w:name w:val="Grid Table Light"/>
    <w:basedOn w:val="NormaleTabelle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basedOn w:val="Standard"/>
    <w:uiPriority w:val="1"/>
    <w:qFormat/>
    <w:rsid w:val="00E111C4"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42BE5"/>
    <w:rPr>
      <w:b/>
      <w:sz w:val="18"/>
      <w:szCs w:val="16"/>
    </w:rPr>
  </w:style>
  <w:style w:type="paragraph" w:styleId="Titel">
    <w:name w:val="Title"/>
    <w:basedOn w:val="Kopfzeile"/>
    <w:next w:val="Standard"/>
    <w:link w:val="TitelZchn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elZchn">
    <w:name w:val="Titel Zchn"/>
    <w:basedOn w:val="Absatz-Standardschriftart"/>
    <w:link w:val="Titel"/>
    <w:uiPriority w:val="10"/>
    <w:rsid w:val="00A42BE5"/>
    <w:rPr>
      <w:rFonts w:asciiTheme="majorHAnsi" w:hAnsiTheme="majorHAnsi"/>
      <w:sz w:val="36"/>
    </w:rPr>
  </w:style>
  <w:style w:type="paragraph" w:styleId="Untertitel">
    <w:name w:val="Subtitle"/>
    <w:basedOn w:val="Kopfzeile"/>
    <w:next w:val="Standard"/>
    <w:link w:val="UntertitelZchn"/>
    <w:uiPriority w:val="11"/>
    <w:qFormat/>
    <w:rsid w:val="00A42BE5"/>
    <w:rPr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2BE5"/>
    <w:rPr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60A5"/>
    <w:rPr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tzhalt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tzhalt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tzhalt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9B1E50" w:rsidRDefault="00FB1D97" w:rsidP="00FB1D97">
          <w:pPr>
            <w:pStyle w:val="829C780A82D54599A9AEFB7B135ED0A0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9B1E50" w:rsidRDefault="00FB1D97" w:rsidP="00FB1D97">
          <w:pPr>
            <w:pStyle w:val="E0C5958E289F4EA6AEF3FF2D3A623991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9B1E50" w:rsidRDefault="00FB1D97" w:rsidP="00FB1D97">
          <w:pPr>
            <w:pStyle w:val="BA20A71A9C2B4FC2894F4A35B4A19C83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9B1E50" w:rsidRDefault="00FB1D97" w:rsidP="00FB1D97">
          <w:pPr>
            <w:pStyle w:val="8EBECE8351A6449480F4BD12D35DFD67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9B1E50" w:rsidRDefault="00FB1D97" w:rsidP="00FB1D97">
          <w:pPr>
            <w:pStyle w:val="C66719FE3F7142DE9BE99D774F5857FE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9B1E50" w:rsidRDefault="00FB1D97" w:rsidP="00FB1D97">
          <w:pPr>
            <w:pStyle w:val="C201E33FE8E7497D9622F8E39C98775E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9B1E50" w:rsidRDefault="00FB1D97" w:rsidP="00FB1D97">
          <w:pPr>
            <w:pStyle w:val="7371BF76BD59439582BCD043A6B514D0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9B1E50" w:rsidRDefault="00FB1D97" w:rsidP="00FB1D97">
          <w:pPr>
            <w:pStyle w:val="A4855FA9D66342F7867385510C7771E2"/>
          </w:pPr>
          <w:r w:rsidRPr="00783ECD">
            <w:rPr>
              <w:rStyle w:val="Platzhalt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18085D"/>
    <w:rsid w:val="002A00F8"/>
    <w:rsid w:val="00391C2E"/>
    <w:rsid w:val="00401A56"/>
    <w:rsid w:val="00401A72"/>
    <w:rsid w:val="007F0EB0"/>
    <w:rsid w:val="008139A2"/>
    <w:rsid w:val="008506F4"/>
    <w:rsid w:val="009B1E50"/>
    <w:rsid w:val="009F32E6"/>
    <w:rsid w:val="00AA4803"/>
    <w:rsid w:val="00AE0EA1"/>
    <w:rsid w:val="00D67D5F"/>
    <w:rsid w:val="00D811B8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B1D97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2964D-3EB4-4B1E-8949-A99CA3D19D26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137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2018-08-28T07:43:00Z</dcterms:created>
  <dcterms:modified xsi:type="dcterms:W3CDTF">2026-01-28T17:51:00Z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